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CE4665" w:rsidP="00A43A5B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853815" cy="200533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CE4665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wheel 2.1 assembly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CE4665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08 March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CE4665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ultem rim</w:t>
                  </w:r>
                </w:p>
                <w:p w:rsidR="00B77317" w:rsidRPr="006A441F" w:rsidRDefault="00CE4665" w:rsidP="00CE4665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CE4665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CE4665" w:rsidRDefault="001041F1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60827301" w:history="1">
                        <w:r w:rsidR="00CE4665" w:rsidRPr="008C6F5C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CE4665">
                          <w:rPr>
                            <w:noProof/>
                            <w:webHidden/>
                          </w:rPr>
                          <w:tab/>
                        </w:r>
                        <w:r w:rsidR="00CE4665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E4665">
                          <w:rPr>
                            <w:noProof/>
                            <w:webHidden/>
                          </w:rPr>
                          <w:instrText xml:space="preserve"> PAGEREF _Toc160827301 \h </w:instrText>
                        </w:r>
                        <w:r w:rsidR="00CE4665">
                          <w:rPr>
                            <w:noProof/>
                            <w:webHidden/>
                          </w:rPr>
                        </w:r>
                        <w:r w:rsidR="00CE4665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4665">
                          <w:rPr>
                            <w:noProof/>
                            <w:webHidden/>
                          </w:rPr>
                          <w:t>1</w:t>
                        </w:r>
                        <w:r w:rsidR="00CE4665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2" w:history="1">
                        <w:r w:rsidRPr="008C6F5C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3" w:history="1">
                        <w:r w:rsidRPr="008C6F5C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4" w:history="1">
                        <w:r w:rsidRPr="008C6F5C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5" w:history="1">
                        <w:r w:rsidRPr="008C6F5C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6" w:history="1">
                        <w:r w:rsidRPr="008C6F5C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7" w:history="1">
                        <w:r w:rsidRPr="008C6F5C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8" w:history="1">
                        <w:r w:rsidRPr="008C6F5C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09" w:history="1">
                        <w:r w:rsidRPr="008C6F5C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0" w:history="1">
                        <w:r w:rsidRPr="008C6F5C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1" w:history="1">
                        <w:r w:rsidRPr="008C6F5C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2" w:history="1">
                        <w:r w:rsidRPr="008C6F5C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3" w:history="1">
                        <w:r w:rsidRPr="008C6F5C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4" w:history="1">
                        <w:r w:rsidRPr="008C6F5C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E4665" w:rsidRDefault="00CE4665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160827315" w:history="1">
                        <w:r w:rsidRPr="008C6F5C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_Toc160827315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CE4665" w:rsidP="00C27B5D">
            <w:pPr>
              <w:pStyle w:val="Heading1"/>
              <w:outlineLvl w:val="0"/>
            </w:pPr>
            <w:bookmarkStart w:id="0" w:name="_Toc160827301"/>
            <w:r>
              <w:t>Description</w:t>
            </w:r>
            <w:bookmarkEnd w:id="0"/>
          </w:p>
          <w:p w:rsidR="00F448BC" w:rsidRPr="00E65D6E" w:rsidRDefault="00CE4665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CE4665" w:rsidP="00343025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160827302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CE4665" w:rsidP="00FF408C">
            <w:pPr>
              <w:pStyle w:val="Heading1"/>
              <w:outlineLvl w:val="0"/>
            </w:pPr>
            <w:bookmarkStart w:id="5" w:name="_Toc160827303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CE4665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  <w:lang w:val="en-IN" w:eastAsia="en-IN"/>
                          </w:rPr>
                          <w:drawing>
                            <wp:inline distT="0" distB="0" distL="0" distR="0">
                              <wp:extent cx="5349240" cy="2783840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83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CE4665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wheel 2.1 assembly</w:t>
                  </w:r>
                </w:p>
                <w:p w:rsidR="00C16188" w:rsidRDefault="00CE4665" w:rsidP="00CE4665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CE4665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E4665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E4665" w:rsidTr="001E24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1E248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Mirror2</w:t>
                  </w:r>
                </w:p>
                <w:p w:rsidR="00CE4665" w:rsidRPr="0044448A" w:rsidRDefault="00CE4665" w:rsidP="001E248F">
                  <w:pPr>
                    <w:jc w:val="center"/>
                  </w:pPr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1562735" cy="813435"/>
                        <wp:effectExtent l="0" t="0" r="0" b="5715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3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Pr="0044448A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Mass:0.183831 kg</w:t>
                  </w:r>
                </w:p>
                <w:p w:rsidR="00CE4665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Volume:0.000145007 m^3</w:t>
                  </w:r>
                </w:p>
                <w:p w:rsidR="00CE4665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Density:1,267.74 kg/m^3</w:t>
                  </w:r>
                </w:p>
                <w:p w:rsidR="00CE4665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Weight:1.80155 N</w:t>
                  </w:r>
                </w:p>
                <w:p w:rsidR="00CE4665" w:rsidRPr="0044448A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H:\Priyo H\Study\JU-IAR\URSC\designs\New Designs\rim2.SLDPRT</w:t>
                  </w:r>
                </w:p>
                <w:p w:rsidR="00CE4665" w:rsidRPr="0044448A" w:rsidRDefault="00CE4665" w:rsidP="001E248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 8 21:53:43 2024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CE4665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Mirror1</w:t>
                  </w:r>
                </w:p>
                <w:p w:rsidR="004B3022" w:rsidRPr="0044448A" w:rsidRDefault="00CE4665" w:rsidP="0044448A">
                  <w:pPr>
                    <w:jc w:val="center"/>
                  </w:pPr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1562735" cy="813435"/>
                        <wp:effectExtent l="0" t="0" r="0" b="5715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3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Mass:0.871134 kg</w:t>
                  </w:r>
                </w:p>
                <w:p w:rsidR="00CE4665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Volume:0.000714044 m^3</w:t>
                  </w:r>
                </w:p>
                <w:p w:rsidR="00CE4665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Density:1,220 kg/m^3</w:t>
                  </w:r>
                </w:p>
                <w:p w:rsidR="00CE4665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Weight:8.53712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H:\Priyo H\Study\JU-IAR\URSC\designs\New Designs\wheel 2.1.SLDPRT</w:t>
                  </w:r>
                </w:p>
                <w:p w:rsidR="00C16188" w:rsidRPr="0044448A" w:rsidRDefault="00CE466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 3 17:17:31 2024</w:t>
                  </w: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:rsidTr="005E294F">
        <w:tc>
          <w:tcPr>
            <w:tcW w:w="11016" w:type="dxa"/>
          </w:tcPr>
          <w:p w:rsidR="00B35001" w:rsidRPr="00B35001" w:rsidRDefault="00CE4665" w:rsidP="00B35001">
            <w:pPr>
              <w:pStyle w:val="Heading1"/>
              <w:outlineLvl w:val="0"/>
            </w:pPr>
            <w:bookmarkStart w:id="6" w:name="_Toc160827304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67"/>
              <w:gridCol w:w="5138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CE4665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ultem rim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(H:\Priyo H\Study\JU-IAR\URSC\designs\New Designs)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:rsidTr="00E80CD9">
        <w:tc>
          <w:tcPr>
            <w:tcW w:w="11016" w:type="dxa"/>
          </w:tcPr>
          <w:p w:rsidR="00F33129" w:rsidRPr="00B35001" w:rsidRDefault="00CE4665" w:rsidP="000A7C6B">
            <w:pPr>
              <w:pStyle w:val="Heading1"/>
              <w:outlineLvl w:val="0"/>
            </w:pPr>
            <w:bookmarkStart w:id="7" w:name="_Toc160827305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CE4665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CE466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CE466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CE4665" w:rsidP="000A7C6B">
            <w:pPr>
              <w:pStyle w:val="Heading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160827306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CE4665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CE466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CE466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CE46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:rsidR="00E80CD9" w:rsidRPr="00577134" w:rsidRDefault="00CE4665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1904365" cy="991235"/>
                        <wp:effectExtent l="0" t="0" r="635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1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ULTEM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1.64785e+08 N/m^2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1.15142e+08 N/m^2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Compressive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1.34448e+08 N/m^2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3.50943e+09 N/m^2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0.36  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1,267.74 kg/m^3</w:t>
                        </w:r>
                      </w:p>
                    </w:tc>
                  </w:tr>
                  <w:tr w:rsidR="00CE466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4.68e-05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:rsidR="00E80CD9" w:rsidRPr="00577134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1(Mirror2)(rim2-1)</w:t>
                  </w:r>
                </w:p>
              </w:tc>
            </w:tr>
            <w:tr w:rsidR="00CE4665" w:rsidRPr="000841BF" w:rsidTr="001E248F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CE4665" w:rsidRPr="000841BF" w:rsidRDefault="00CE4665" w:rsidP="001E248F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CE4665" w:rsidRPr="000841BF" w:rsidTr="00CE46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:rsidR="00CE4665" w:rsidRPr="00577134" w:rsidRDefault="00CE4665" w:rsidP="001E248F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1904365" cy="991235"/>
                        <wp:effectExtent l="0" t="0" r="635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1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Pr="00BE6656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Pr="00BE6656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TPU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2.62001e+07 N/m^2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2.41e+09 N/m^2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0.3897  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1,220 kg/m^3</w:t>
                        </w:r>
                      </w:p>
                    </w:tc>
                  </w:tr>
                  <w:tr w:rsidR="00CE4665" w:rsidRPr="00577134" w:rsidTr="001E248F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E4665" w:rsidRDefault="00CE4665" w:rsidP="001E248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8.622e+08 N/m^2</w:t>
                        </w:r>
                      </w:p>
                    </w:tc>
                  </w:tr>
                </w:tbl>
                <w:p w:rsidR="00CE4665" w:rsidRPr="00577134" w:rsidRDefault="00CE4665" w:rsidP="001E24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:rsidR="00CE4665" w:rsidRPr="00577134" w:rsidRDefault="00CE4665" w:rsidP="001E24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1(Mirror1)(wheel 2.1-1)</w:t>
                  </w:r>
                </w:p>
              </w:tc>
            </w:tr>
            <w:tr w:rsidR="00CE4665" w:rsidRPr="000841BF" w:rsidTr="001E248F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CE4665" w:rsidRPr="000841BF" w:rsidRDefault="00CE4665" w:rsidP="001E248F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CE4665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2" w:name="_Toc160827307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CE4665" w:rsidTr="00E207F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E4665" w:rsidRPr="004E282D" w:rsidRDefault="00CE466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E4665" w:rsidRPr="004E282D" w:rsidRDefault="00CE466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E4665" w:rsidRPr="004E282D" w:rsidRDefault="00CE466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CE4665" w:rsidTr="00DC6BD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CE4665" w:rsidRPr="00AD5FBA" w:rsidRDefault="00CE466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CE4665" w:rsidRPr="006208CB" w:rsidRDefault="00CE466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1772285" cy="92202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22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CE466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CE4665" w:rsidRPr="00BE6656" w:rsidRDefault="00CE4665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CE4665" w:rsidRPr="00154A1A" w:rsidRDefault="00CE466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CE466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E4665" w:rsidRDefault="00CE466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E4665" w:rsidRDefault="00CE466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CE4665" w:rsidRPr="004C6DEB" w:rsidRDefault="00CE4665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CE4665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-157.656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-59.3996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0.000354569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168.475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CE466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CE466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CE4665" w:rsidTr="00840C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E4665" w:rsidRPr="004E282D" w:rsidRDefault="00CE466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E4665" w:rsidRPr="004E282D" w:rsidRDefault="00CE466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E4665" w:rsidRPr="004E282D" w:rsidRDefault="00CE466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CE4665" w:rsidTr="00474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CE4665" w:rsidRPr="00F42DD1" w:rsidRDefault="00CE466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CE4665" w:rsidRPr="006208CB" w:rsidRDefault="00CE466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1907540" cy="992505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92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CE466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CE4665" w:rsidRPr="00BE6656" w:rsidRDefault="00CE4665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CE4665" w:rsidRPr="00B77EA3" w:rsidRDefault="00CE466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CE466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E4665" w:rsidRDefault="00CE466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E4665" w:rsidRDefault="00CE466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E466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E4665" w:rsidRDefault="00CE466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E4665" w:rsidRDefault="00CE466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20 kgf</w:t>
                        </w:r>
                      </w:p>
                    </w:tc>
                  </w:tr>
                </w:tbl>
                <w:p w:rsidR="00CE4665" w:rsidRDefault="00CE466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Heading1"/>
              <w:outlineLvl w:val="0"/>
            </w:pPr>
            <w:r>
              <w:br w:type="page"/>
            </w:r>
            <w:bookmarkStart w:id="13" w:name="_Toc160827308"/>
            <w:r w:rsidR="00CE4665">
              <w:t>Connector Definitions</w:t>
            </w:r>
            <w:bookmarkEnd w:id="13"/>
          </w:p>
          <w:p w:rsidR="00132707" w:rsidRDefault="00CE4665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132707" w:rsidRDefault="00132707" w:rsidP="000A7C6B"/>
        </w:tc>
      </w:tr>
    </w:tbl>
    <w:p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CE4665" w:rsidP="00CE4665">
            <w:pPr>
              <w:pStyle w:val="Heading1"/>
            </w:pPr>
            <w:bookmarkStart w:id="14" w:name="_Toc160827309"/>
            <w:r>
              <w:lastRenderedPageBreak/>
              <w:t>Interaction Information</w:t>
            </w:r>
            <w:bookmarkEnd w:id="14"/>
          </w:p>
          <w:p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CE4665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CE4665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CE4665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2B4DE8" w:rsidRPr="00211C62" w:rsidRDefault="00CE4665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2B4DE8" w:rsidRPr="000B04D4" w:rsidRDefault="00CE4665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2445385" cy="1272540"/>
                        <wp:effectExtent l="0" t="0" r="0" b="381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2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17091B" w:rsidRPr="00BE6656" w:rsidRDefault="00CE4665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17091B" w:rsidRPr="00BE6656" w:rsidRDefault="00CE466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CE4665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E4665" w:rsidRDefault="00CE4665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E4665" w:rsidRDefault="00CE466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CE4665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E4665" w:rsidRDefault="00CE4665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E4665" w:rsidRDefault="00CE466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CE4665" w:rsidP="000A7C6B">
            <w:pPr>
              <w:pStyle w:val="Heading1"/>
              <w:outlineLvl w:val="0"/>
            </w:pPr>
            <w:bookmarkStart w:id="15" w:name="_Toc160827310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CE4665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28.951 mm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1.44755 mm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:rsidR="00690657" w:rsidRDefault="00690657" w:rsidP="00690657"/>
          <w:p w:rsidR="00A9531D" w:rsidRPr="00690657" w:rsidRDefault="00CE4665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CE4665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72163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40925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73.032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81.9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0.342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CE466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00:00:18</w:t>
                  </w:r>
                </w:p>
              </w:tc>
            </w:tr>
            <w:tr w:rsidR="00CE466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E4665" w:rsidRDefault="00CE466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URJA</w:t>
                  </w: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CE4665" w:rsidP="000A7C6B">
            <w:pPr>
              <w:pStyle w:val="Heading1"/>
              <w:outlineLvl w:val="0"/>
            </w:pPr>
            <w:bookmarkStart w:id="16" w:name="_Toc160827311"/>
            <w:r>
              <w:t>Sensor Details</w:t>
            </w:r>
            <w:bookmarkEnd w:id="16"/>
          </w:p>
          <w:p w:rsidR="002C53F9" w:rsidRPr="00F077CB" w:rsidRDefault="00CE4665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CE4665" w:rsidP="000A7C6B">
            <w:pPr>
              <w:pStyle w:val="Heading1"/>
              <w:outlineLvl w:val="0"/>
            </w:pPr>
            <w:bookmarkStart w:id="17" w:name="_Toc160827312"/>
            <w:r>
              <w:lastRenderedPageBreak/>
              <w:t>Resultant Forces</w:t>
            </w:r>
            <w:bookmarkEnd w:id="17"/>
          </w:p>
          <w:p w:rsidR="005F5B79" w:rsidRPr="000B04D4" w:rsidRDefault="00CE4665" w:rsidP="000A7C6B">
            <w:pPr>
              <w:pStyle w:val="Heading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-157.656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-59.3996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0.000354569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168.475</w:t>
                  </w:r>
                </w:p>
              </w:tc>
            </w:tr>
          </w:tbl>
          <w:p w:rsidR="005F5B79" w:rsidRPr="000B04D4" w:rsidRDefault="00CE4665" w:rsidP="000A7C6B">
            <w:pPr>
              <w:pStyle w:val="Heading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CE466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CE466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C6072D" w:rsidRPr="000B04D4" w:rsidRDefault="00CE4665" w:rsidP="00C6072D">
            <w:pPr>
              <w:pStyle w:val="Heading2"/>
              <w:outlineLvl w:val="1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0.0131148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0.034775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0.00474539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0.0374675</w:t>
                  </w:r>
                </w:p>
              </w:tc>
            </w:tr>
          </w:tbl>
          <w:p w:rsidR="00C6072D" w:rsidRPr="000B04D4" w:rsidRDefault="00CE4665" w:rsidP="00C6072D">
            <w:pPr>
              <w:pStyle w:val="Heading2"/>
              <w:outlineLvl w:val="1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CE466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CE466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:rsidR="005F5B79" w:rsidRDefault="005F5B79" w:rsidP="000A7C6B"/>
        </w:tc>
      </w:tr>
      <w:bookmarkEnd w:id="18"/>
      <w:bookmarkEnd w:id="19"/>
      <w:bookmarkEnd w:id="20"/>
    </w:tbl>
    <w:p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CE4665" w:rsidRDefault="00CE4665" w:rsidP="00CE4665">
            <w:pPr>
              <w:pStyle w:val="Heading1"/>
            </w:pPr>
            <w:bookmarkStart w:id="21" w:name="_Toc160827313"/>
            <w:r>
              <w:t>Beams</w:t>
            </w:r>
            <w:bookmarkEnd w:id="21"/>
          </w:p>
          <w:p w:rsidR="00EC2432" w:rsidRDefault="00CE4665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CE4665" w:rsidP="000A7C6B">
            <w:pPr>
              <w:pStyle w:val="Heading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160827314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CE4665" w:rsidTr="001E24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E4665" w:rsidTr="001E24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7.089e+01N/m^2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53284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4.321e+05N/m^2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71747</w:t>
                  </w:r>
                </w:p>
              </w:tc>
            </w:tr>
            <w:tr w:rsidR="00CE4665" w:rsidTr="001E248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CE466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en-IN" w:eastAsia="en-IN"/>
                    </w:rPr>
                    <w:drawing>
                      <wp:inline distT="0" distB="0" distL="0" distR="0">
                        <wp:extent cx="6646545" cy="3458845"/>
                        <wp:effectExtent l="0" t="0" r="1905" b="8255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58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E4665" w:rsidRPr="004D2956" w:rsidRDefault="00CE4665" w:rsidP="00CE46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wheel 2.1 assembly-ultem rim-Stress-Stress1</w:t>
                  </w:r>
                </w:p>
              </w:tc>
            </w:tr>
          </w:tbl>
          <w:p w:rsidR="00CE4665" w:rsidRDefault="00CE466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CE4665" w:rsidTr="001E24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E4665" w:rsidTr="001E24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347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7.367e-03mm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31341</w:t>
                  </w:r>
                </w:p>
              </w:tc>
            </w:tr>
            <w:tr w:rsidR="00CE4665" w:rsidTr="001E248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CE466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en-IN" w:eastAsia="en-IN"/>
                    </w:rPr>
                    <w:lastRenderedPageBreak/>
                    <w:drawing>
                      <wp:inline distT="0" distB="0" distL="0" distR="0">
                        <wp:extent cx="6646545" cy="3458845"/>
                        <wp:effectExtent l="0" t="0" r="1905" b="8255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58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E4665" w:rsidRPr="004D2956" w:rsidRDefault="00CE4665" w:rsidP="00CE46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wheel 2.1 assembly-ultem rim-Displacement-Displacement1</w:t>
                  </w:r>
                </w:p>
              </w:tc>
            </w:tr>
          </w:tbl>
          <w:p w:rsidR="00CE4665" w:rsidRDefault="00CE466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CE4665" w:rsidTr="001E24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CE4665" w:rsidRDefault="00CE4665" w:rsidP="00CE466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E4665" w:rsidTr="001E24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2.569e-08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33696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CE4665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9.435e-05</w:t>
                  </w:r>
                </w:p>
                <w:p w:rsidR="00CE4665" w:rsidRPr="004D2956" w:rsidRDefault="00CE4665" w:rsidP="00CE46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35338</w:t>
                  </w:r>
                </w:p>
              </w:tc>
            </w:tr>
            <w:tr w:rsidR="00CE4665" w:rsidTr="001E248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E4665" w:rsidRDefault="00CE4665" w:rsidP="00CE466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en-IN" w:eastAsia="en-IN"/>
                    </w:rPr>
                    <w:drawing>
                      <wp:inline distT="0" distB="0" distL="0" distR="0">
                        <wp:extent cx="6646545" cy="3458845"/>
                        <wp:effectExtent l="0" t="0" r="1905" b="8255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58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E4665" w:rsidRPr="004D2956" w:rsidRDefault="00CE4665" w:rsidP="00CE46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wheel 2.1 assembly-ultem rim-Strain-Strain1</w:t>
                  </w:r>
                </w:p>
              </w:tc>
            </w:tr>
          </w:tbl>
          <w:p w:rsidR="00CE4665" w:rsidRPr="000B04D4" w:rsidRDefault="00CE4665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CE4665" w:rsidP="00CE4665">
            <w:pPr>
              <w:pStyle w:val="Heading1"/>
            </w:pPr>
            <w:bookmarkStart w:id="26" w:name="_Toc160827315"/>
            <w:r>
              <w:lastRenderedPageBreak/>
              <w:t>Conclusion</w:t>
            </w:r>
            <w:bookmarkEnd w:id="26"/>
          </w:p>
        </w:tc>
      </w:tr>
    </w:tbl>
    <w:p w:rsidR="00AC3438" w:rsidRPr="00AC3438" w:rsidRDefault="00AC3438" w:rsidP="00FE0924">
      <w:bookmarkStart w:id="27" w:name="_GoBack"/>
      <w:bookmarkEnd w:id="27"/>
    </w:p>
    <w:sectPr w:rsidR="00AC3438" w:rsidRPr="00AC3438" w:rsidSect="00CE4665">
      <w:footerReference w:type="default" r:id="rId19"/>
      <w:footerReference w:type="first" r:id="rId20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665" w:rsidRDefault="00CE4665" w:rsidP="00F25CD7">
      <w:pPr>
        <w:spacing w:after="0" w:line="240" w:lineRule="auto"/>
      </w:pPr>
      <w:r>
        <w:separator/>
      </w:r>
    </w:p>
  </w:endnote>
  <w:endnote w:type="continuationSeparator" w:id="0">
    <w:p w:rsidR="00CE4665" w:rsidRDefault="00CE4665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en-IN" w:eastAsia="en-IN"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CE4665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CE4665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wheel 2.1 assembly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E4665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en-IN" w:eastAsia="en-IN"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CE4665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CE4665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wheel 2.1 assembly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E466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665" w:rsidRDefault="00CE4665" w:rsidP="00F25CD7">
      <w:pPr>
        <w:spacing w:after="0" w:line="240" w:lineRule="auto"/>
      </w:pPr>
      <w:r>
        <w:separator/>
      </w:r>
    </w:p>
  </w:footnote>
  <w:footnote w:type="continuationSeparator" w:id="0">
    <w:p w:rsidR="00CE4665" w:rsidRDefault="00CE4665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65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4665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A4C9"/>
  <w15:docId w15:val="{38888884-25AF-496E-93E3-575DA0C8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26546-FCEE-4AA9-86D6-C5952DA8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10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PRIYABRATA BASU</dc:creator>
  <cp:lastModifiedBy>PRIYABRATA BASU</cp:lastModifiedBy>
  <cp:revision>1</cp:revision>
  <dcterms:created xsi:type="dcterms:W3CDTF">2024-03-08T16:24:00Z</dcterms:created>
  <dcterms:modified xsi:type="dcterms:W3CDTF">2024-03-08T16:24:00Z</dcterms:modified>
</cp:coreProperties>
</file>